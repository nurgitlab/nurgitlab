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41" w:type="dxa"/>
        <w:tblInd w:w="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</w:tblPr>
      <w:tblGrid>
        <w:gridCol w:w="11303"/>
        <w:gridCol w:w="11"/>
        <w:gridCol w:w="7"/>
        <w:gridCol w:w="20"/>
      </w:tblGrid>
      <w:tr w:rsidR="00AD0DDD" w14:paraId="0BE62203" w14:textId="77777777" w:rsidTr="00F6353A">
        <w:trPr>
          <w:gridAfter w:val="2"/>
          <w:wAfter w:w="27" w:type="dxa"/>
          <w:trHeight w:val="146"/>
        </w:trPr>
        <w:tc>
          <w:tcPr>
            <w:tcW w:w="11314" w:type="dxa"/>
            <w:gridSpan w:val="2"/>
            <w:tcBorders>
              <w:top w:val="single" w:sz="24" w:space="0" w:color="2C3B57" w:themeColor="text2"/>
            </w:tcBorders>
            <w:vAlign w:val="center"/>
          </w:tcPr>
          <w:p w14:paraId="7FF59871" w14:textId="3F3BC37D" w:rsidR="00D90712" w:rsidRDefault="00462FBD" w:rsidP="00A9663F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2D6AB679" wp14:editId="4C294880">
                  <wp:simplePos x="0" y="0"/>
                  <wp:positionH relativeFrom="column">
                    <wp:posOffset>4837430</wp:posOffset>
                  </wp:positionH>
                  <wp:positionV relativeFrom="paragraph">
                    <wp:posOffset>-15875</wp:posOffset>
                  </wp:positionV>
                  <wp:extent cx="1891665" cy="1891665"/>
                  <wp:effectExtent l="0" t="0" r="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1665" cy="189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AD0DDD" w14:paraId="314F9D64" w14:textId="77777777" w:rsidTr="00F6353A">
        <w:trPr>
          <w:gridAfter w:val="2"/>
          <w:wAfter w:w="27" w:type="dxa"/>
          <w:trHeight w:val="1584"/>
        </w:trPr>
        <w:tc>
          <w:tcPr>
            <w:tcW w:w="11314" w:type="dxa"/>
            <w:gridSpan w:val="2"/>
            <w:tcBorders>
              <w:bottom w:val="single" w:sz="24" w:space="0" w:color="CADEE5" w:themeColor="background2"/>
            </w:tcBorders>
            <w:vAlign w:val="center"/>
          </w:tcPr>
          <w:p w14:paraId="52A697A8" w14:textId="66931C5E" w:rsidR="00A9663F" w:rsidRDefault="00A9663F" w:rsidP="00A9663F">
            <w:pPr>
              <w:pStyle w:val="Heading1"/>
              <w:jc w:val="left"/>
            </w:pPr>
            <w:r>
              <w:t>ZHYLKAIDAROV</w:t>
            </w:r>
          </w:p>
          <w:p w14:paraId="5C14E5FD" w14:textId="3C7284EA" w:rsidR="00A9663F" w:rsidRDefault="00A9663F" w:rsidP="00A9663F">
            <w:pPr>
              <w:pStyle w:val="Heading1"/>
              <w:jc w:val="left"/>
            </w:pPr>
            <w:r>
              <w:t xml:space="preserve">NURBEK </w:t>
            </w:r>
          </w:p>
          <w:p w14:paraId="70803C97" w14:textId="283DDAA1" w:rsidR="00A9663F" w:rsidRPr="00A9663F" w:rsidRDefault="00A9663F" w:rsidP="00A9663F">
            <w:pPr>
              <w:rPr>
                <w:b/>
                <w:bCs/>
                <w:sz w:val="40"/>
                <w:szCs w:val="40"/>
              </w:rPr>
            </w:pPr>
            <w:r w:rsidRPr="00A9663F">
              <w:rPr>
                <w:b/>
                <w:bCs/>
                <w:sz w:val="40"/>
                <w:szCs w:val="40"/>
              </w:rPr>
              <w:t xml:space="preserve">JUNIOR </w:t>
            </w:r>
            <w:r>
              <w:rPr>
                <w:b/>
                <w:bCs/>
                <w:sz w:val="40"/>
                <w:szCs w:val="40"/>
              </w:rPr>
              <w:t>FRONTEND DEVELOPER</w:t>
            </w:r>
          </w:p>
          <w:p w14:paraId="6D3BFC6C" w14:textId="6D5B3189" w:rsidR="00A9663F" w:rsidRDefault="00A9663F" w:rsidP="00DF1CB4"/>
        </w:tc>
      </w:tr>
      <w:tr w:rsidR="00BE60AA" w14:paraId="237C4C02" w14:textId="77777777" w:rsidTr="00F6353A">
        <w:trPr>
          <w:gridAfter w:val="2"/>
          <w:wAfter w:w="27" w:type="dxa"/>
          <w:trHeight w:val="2069"/>
        </w:trPr>
        <w:tc>
          <w:tcPr>
            <w:tcW w:w="11314" w:type="dxa"/>
            <w:gridSpan w:val="2"/>
            <w:tcBorders>
              <w:bottom w:val="single" w:sz="24" w:space="0" w:color="CADEE5" w:themeColor="background2"/>
            </w:tcBorders>
            <w:vAlign w:val="center"/>
          </w:tcPr>
          <w:p w14:paraId="24486AF8" w14:textId="69C048EB" w:rsidR="000A2BD8" w:rsidRPr="000A2BD8" w:rsidRDefault="000A2BD8" w:rsidP="000A2BD8">
            <w:pPr>
              <w:pStyle w:val="Heading1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BE60AA" w:rsidRPr="00BE60AA">
              <w:rPr>
                <w:sz w:val="28"/>
                <w:szCs w:val="28"/>
              </w:rPr>
              <w:t>Contact</w:t>
            </w:r>
          </w:p>
          <w:p w14:paraId="0151118B" w14:textId="658D5093" w:rsidR="000A2BD8" w:rsidRPr="000A2BD8" w:rsidRDefault="000A2BD8" w:rsidP="000A2BD8">
            <w:pPr>
              <w:pStyle w:val="Dates"/>
              <w:rPr>
                <w:sz w:val="24"/>
              </w:rPr>
            </w:pPr>
            <w:r w:rsidRPr="000A2BD8">
              <w:rPr>
                <w:sz w:val="24"/>
              </w:rPr>
              <w:t xml:space="preserve">Location: </w:t>
            </w:r>
            <w:r>
              <w:rPr>
                <w:sz w:val="24"/>
              </w:rPr>
              <w:t>Saint-Petersburg</w:t>
            </w:r>
            <w:r w:rsidRPr="000A2BD8">
              <w:rPr>
                <w:sz w:val="24"/>
              </w:rPr>
              <w:t>, R</w:t>
            </w:r>
            <w:r>
              <w:rPr>
                <w:sz w:val="24"/>
              </w:rPr>
              <w:t>ussia</w:t>
            </w:r>
          </w:p>
          <w:p w14:paraId="77E907D5" w14:textId="00632B63" w:rsidR="000A2BD8" w:rsidRPr="000A2BD8" w:rsidRDefault="000A2BD8" w:rsidP="000A2BD8">
            <w:pPr>
              <w:pStyle w:val="Dates"/>
              <w:rPr>
                <w:sz w:val="24"/>
              </w:rPr>
            </w:pPr>
            <w:r w:rsidRPr="000A2BD8">
              <w:rPr>
                <w:sz w:val="24"/>
              </w:rPr>
              <w:t xml:space="preserve">VK: </w:t>
            </w:r>
            <w:hyperlink r:id="rId11" w:history="1">
              <w:r w:rsidRPr="000A2BD8">
                <w:rPr>
                  <w:rStyle w:val="Hyperlink"/>
                  <w:sz w:val="24"/>
                </w:rPr>
                <w:t>vk.com/nzmmsk</w:t>
              </w:r>
            </w:hyperlink>
          </w:p>
          <w:p w14:paraId="2213004A" w14:textId="129174BC" w:rsidR="000A2BD8" w:rsidRPr="000A2BD8" w:rsidRDefault="000A2BD8" w:rsidP="000A2BD8">
            <w:pPr>
              <w:pStyle w:val="Dates"/>
              <w:rPr>
                <w:sz w:val="24"/>
              </w:rPr>
            </w:pPr>
            <w:r w:rsidRPr="000A2BD8">
              <w:rPr>
                <w:sz w:val="24"/>
              </w:rPr>
              <w:t xml:space="preserve">Telegram: </w:t>
            </w:r>
            <w:hyperlink r:id="rId12" w:history="1">
              <w:r w:rsidR="006A0EFF" w:rsidRPr="006A0EFF">
                <w:rPr>
                  <w:rStyle w:val="Hyperlink"/>
                  <w:sz w:val="24"/>
                </w:rPr>
                <w:t>t.me/nzmmsk</w:t>
              </w:r>
            </w:hyperlink>
          </w:p>
          <w:p w14:paraId="7A702FB0" w14:textId="5D877A46" w:rsidR="000A2BD8" w:rsidRPr="000A2BD8" w:rsidRDefault="000A2BD8" w:rsidP="000A2BD8">
            <w:pPr>
              <w:pStyle w:val="Dates"/>
              <w:rPr>
                <w:sz w:val="24"/>
              </w:rPr>
            </w:pPr>
            <w:r w:rsidRPr="000A2BD8">
              <w:rPr>
                <w:sz w:val="24"/>
              </w:rPr>
              <w:t xml:space="preserve">e-mail: </w:t>
            </w:r>
            <w:r w:rsidR="00F65D18">
              <w:rPr>
                <w:sz w:val="24"/>
              </w:rPr>
              <w:t>nurbek.math@gmail.com</w:t>
            </w:r>
          </w:p>
          <w:p w14:paraId="19AB8DA4" w14:textId="034B8AEB" w:rsidR="000A2BD8" w:rsidRPr="000A2BD8" w:rsidRDefault="000A2BD8" w:rsidP="000A2BD8">
            <w:pPr>
              <w:pStyle w:val="Dates"/>
              <w:rPr>
                <w:sz w:val="24"/>
              </w:rPr>
            </w:pPr>
            <w:r w:rsidRPr="000A2BD8">
              <w:rPr>
                <w:sz w:val="24"/>
              </w:rPr>
              <w:t xml:space="preserve">Github: </w:t>
            </w:r>
            <w:hyperlink r:id="rId13" w:history="1">
              <w:r w:rsidR="006A0EFF" w:rsidRPr="006A0EFF">
                <w:rPr>
                  <w:rStyle w:val="Hyperlink"/>
                  <w:sz w:val="24"/>
                </w:rPr>
                <w:t>github.com/nurgitlab</w:t>
              </w:r>
            </w:hyperlink>
          </w:p>
          <w:p w14:paraId="4AAE8049" w14:textId="36565C99" w:rsidR="00BE60AA" w:rsidRPr="00BE60AA" w:rsidRDefault="000A2BD8" w:rsidP="000A2BD8">
            <w:pPr>
              <w:pStyle w:val="Dates"/>
            </w:pPr>
            <w:r w:rsidRPr="000A2BD8">
              <w:rPr>
                <w:sz w:val="24"/>
              </w:rPr>
              <w:t>mobile: +7</w:t>
            </w:r>
            <w:r w:rsidR="00F65D18">
              <w:rPr>
                <w:sz w:val="24"/>
              </w:rPr>
              <w:t xml:space="preserve"> </w:t>
            </w:r>
            <w:r w:rsidRPr="000A2BD8">
              <w:rPr>
                <w:sz w:val="24"/>
              </w:rPr>
              <w:t>960 816 18 05</w:t>
            </w:r>
          </w:p>
        </w:tc>
      </w:tr>
      <w:tr w:rsidR="006A0EFF" w14:paraId="417DAA93" w14:textId="77777777" w:rsidTr="00F6353A">
        <w:trPr>
          <w:trHeight w:val="170"/>
        </w:trPr>
        <w:tc>
          <w:tcPr>
            <w:tcW w:w="11303" w:type="dxa"/>
            <w:vMerge w:val="restart"/>
            <w:tcBorders>
              <w:top w:val="single" w:sz="24" w:space="0" w:color="CADEE5" w:themeColor="background2"/>
              <w:bottom w:val="single" w:sz="8" w:space="0" w:color="2C3B57" w:themeColor="text2"/>
            </w:tcBorders>
            <w:vAlign w:val="bottom"/>
          </w:tcPr>
          <w:p w14:paraId="5655DD5E" w14:textId="3A1664E7" w:rsidR="006A0EFF" w:rsidRPr="005F5561" w:rsidRDefault="00C43221" w:rsidP="006A0EFF">
            <w:pPr>
              <w:pStyle w:val="Heading3"/>
            </w:pPr>
            <w:sdt>
              <w:sdtPr>
                <w:id w:val="723336852"/>
                <w:placeholder>
                  <w:docPart w:val="4858C9C5F81A427DA0549AA4DBB5B4AD"/>
                </w:placeholder>
                <w:temporary/>
                <w:showingPlcHdr/>
                <w15:appearance w15:val="hidden"/>
              </w:sdtPr>
              <w:sdtEndPr/>
              <w:sdtContent>
                <w:r w:rsidR="006A0EFF" w:rsidRPr="005F5561">
                  <w:t>Objective</w:t>
                </w:r>
              </w:sdtContent>
            </w:sdt>
          </w:p>
        </w:tc>
        <w:tc>
          <w:tcPr>
            <w:tcW w:w="18" w:type="dxa"/>
            <w:gridSpan w:val="2"/>
            <w:vMerge w:val="restart"/>
            <w:tcBorders>
              <w:top w:val="single" w:sz="24" w:space="0" w:color="CADEE5" w:themeColor="background2"/>
            </w:tcBorders>
            <w:vAlign w:val="bottom"/>
          </w:tcPr>
          <w:p w14:paraId="371A4966" w14:textId="77777777" w:rsidR="006A0EFF" w:rsidRDefault="006A0EFF" w:rsidP="006A0EFF"/>
        </w:tc>
        <w:tc>
          <w:tcPr>
            <w:tcW w:w="20" w:type="dxa"/>
            <w:tcBorders>
              <w:top w:val="single" w:sz="24" w:space="0" w:color="CADEE5" w:themeColor="background2"/>
            </w:tcBorders>
            <w:vAlign w:val="bottom"/>
          </w:tcPr>
          <w:p w14:paraId="067E9743" w14:textId="77777777" w:rsidR="006A0EFF" w:rsidRDefault="006A0EFF" w:rsidP="006A0EFF"/>
        </w:tc>
      </w:tr>
      <w:tr w:rsidR="006A0EFF" w:rsidRPr="00462FBD" w14:paraId="5DE18AC7" w14:textId="77777777" w:rsidTr="00F6353A">
        <w:trPr>
          <w:gridAfter w:val="1"/>
          <w:wAfter w:w="20" w:type="dxa"/>
          <w:trHeight w:val="357"/>
        </w:trPr>
        <w:tc>
          <w:tcPr>
            <w:tcW w:w="11303" w:type="dxa"/>
            <w:vMerge/>
            <w:tcBorders>
              <w:bottom w:val="single" w:sz="8" w:space="0" w:color="2C3B57" w:themeColor="text2"/>
            </w:tcBorders>
            <w:vAlign w:val="bottom"/>
          </w:tcPr>
          <w:p w14:paraId="0D059CF3" w14:textId="77777777" w:rsidR="006A0EFF" w:rsidRPr="005F5561" w:rsidRDefault="006A0EFF" w:rsidP="006A0EFF">
            <w:pPr>
              <w:pStyle w:val="Heading3"/>
            </w:pPr>
          </w:p>
        </w:tc>
        <w:tc>
          <w:tcPr>
            <w:tcW w:w="18" w:type="dxa"/>
            <w:gridSpan w:val="2"/>
            <w:vMerge/>
            <w:vAlign w:val="bottom"/>
          </w:tcPr>
          <w:p w14:paraId="2B62DE0F" w14:textId="77777777" w:rsidR="006A0EFF" w:rsidRDefault="006A0EFF" w:rsidP="006A0EFF"/>
        </w:tc>
      </w:tr>
      <w:tr w:rsidR="006A0EFF" w14:paraId="5E849C9A" w14:textId="77777777" w:rsidTr="00F6353A">
        <w:trPr>
          <w:gridAfter w:val="1"/>
          <w:wAfter w:w="20" w:type="dxa"/>
          <w:trHeight w:val="421"/>
        </w:trPr>
        <w:tc>
          <w:tcPr>
            <w:tcW w:w="11303" w:type="dxa"/>
            <w:tcBorders>
              <w:top w:val="single" w:sz="8" w:space="0" w:color="2C3B57" w:themeColor="text2"/>
            </w:tcBorders>
          </w:tcPr>
          <w:p w14:paraId="03BD26CF" w14:textId="77777777" w:rsidR="00B66829" w:rsidRDefault="00B66829" w:rsidP="006A0EFF">
            <w:pPr>
              <w:pStyle w:val="Text"/>
            </w:pPr>
          </w:p>
          <w:p w14:paraId="3095DB52" w14:textId="7372D5EA" w:rsidR="006A0EFF" w:rsidRDefault="00907665" w:rsidP="006A0EFF">
            <w:pPr>
              <w:pStyle w:val="Text"/>
            </w:pPr>
            <w:r w:rsidRPr="00907665">
              <w:t xml:space="preserve">I plan to become a </w:t>
            </w:r>
            <w:r w:rsidR="0030489C">
              <w:t xml:space="preserve">strong </w:t>
            </w:r>
            <w:r w:rsidRPr="00907665">
              <w:t>fron</w:t>
            </w:r>
            <w:r w:rsidR="001B6B77">
              <w:t>t</w:t>
            </w:r>
            <w:r w:rsidRPr="00907665">
              <w:t xml:space="preserve">end developer and </w:t>
            </w:r>
            <w:r>
              <w:t xml:space="preserve">I want to </w:t>
            </w:r>
            <w:r w:rsidRPr="00907665">
              <w:t>find a company</w:t>
            </w:r>
            <w:r>
              <w:t>,</w:t>
            </w:r>
            <w:r w:rsidRPr="00907665">
              <w:t xml:space="preserve"> where I can </w:t>
            </w:r>
            <w:r>
              <w:t>evolve</w:t>
            </w:r>
            <w:r w:rsidRPr="00907665">
              <w:t xml:space="preserve"> as a developer</w:t>
            </w:r>
            <w:r>
              <w:t>.</w:t>
            </w:r>
          </w:p>
        </w:tc>
        <w:tc>
          <w:tcPr>
            <w:tcW w:w="18" w:type="dxa"/>
            <w:gridSpan w:val="2"/>
            <w:vMerge w:val="restart"/>
            <w:vAlign w:val="center"/>
          </w:tcPr>
          <w:p w14:paraId="000BA944" w14:textId="59642F94" w:rsidR="006A0EFF" w:rsidRDefault="006A0EFF" w:rsidP="006A0EFF"/>
        </w:tc>
      </w:tr>
      <w:tr w:rsidR="006A0EFF" w14:paraId="306C5181" w14:textId="77777777" w:rsidTr="00F6353A">
        <w:trPr>
          <w:gridAfter w:val="1"/>
          <w:wAfter w:w="20" w:type="dxa"/>
          <w:trHeight w:val="446"/>
        </w:trPr>
        <w:tc>
          <w:tcPr>
            <w:tcW w:w="11303" w:type="dxa"/>
            <w:tcBorders>
              <w:bottom w:val="single" w:sz="8" w:space="0" w:color="2C3B57" w:themeColor="text2"/>
            </w:tcBorders>
            <w:vAlign w:val="bottom"/>
          </w:tcPr>
          <w:p w14:paraId="20789E95" w14:textId="4112158A" w:rsidR="006A0EFF" w:rsidRDefault="00907665" w:rsidP="006A0EFF">
            <w:pPr>
              <w:pStyle w:val="Heading3"/>
            </w:pPr>
            <w:r>
              <w:t>Education</w:t>
            </w:r>
          </w:p>
        </w:tc>
        <w:tc>
          <w:tcPr>
            <w:tcW w:w="18" w:type="dxa"/>
            <w:gridSpan w:val="2"/>
            <w:vMerge/>
            <w:tcBorders>
              <w:bottom w:val="single" w:sz="8" w:space="0" w:color="2C3B57" w:themeColor="text2"/>
            </w:tcBorders>
            <w:vAlign w:val="center"/>
          </w:tcPr>
          <w:p w14:paraId="4E687D6A" w14:textId="77777777" w:rsidR="006A0EFF" w:rsidRDefault="006A0EFF" w:rsidP="006A0EFF"/>
        </w:tc>
      </w:tr>
      <w:tr w:rsidR="006A0EFF" w:rsidRPr="00FC6FF3" w14:paraId="72E33C9A" w14:textId="77777777" w:rsidTr="00F6353A">
        <w:trPr>
          <w:gridAfter w:val="1"/>
          <w:wAfter w:w="20" w:type="dxa"/>
          <w:trHeight w:val="562"/>
        </w:trPr>
        <w:tc>
          <w:tcPr>
            <w:tcW w:w="11303" w:type="dxa"/>
            <w:tcBorders>
              <w:top w:val="single" w:sz="8" w:space="0" w:color="2C3B57" w:themeColor="text2"/>
            </w:tcBorders>
          </w:tcPr>
          <w:p w14:paraId="2540D939" w14:textId="0A8697D6" w:rsidR="006A0EFF" w:rsidRDefault="006A0EFF" w:rsidP="006A0EFF">
            <w:pPr>
              <w:pStyle w:val="Text"/>
            </w:pPr>
          </w:p>
          <w:p w14:paraId="687BAEE7" w14:textId="7ED25769" w:rsidR="00B66829" w:rsidRDefault="00B66829" w:rsidP="006A0EFF">
            <w:pPr>
              <w:pStyle w:val="Text"/>
            </w:pPr>
            <w:r>
              <w:t xml:space="preserve">2022 – </w:t>
            </w:r>
            <w:r w:rsidRPr="00B66829">
              <w:t>Applied Mathematics and Computer Science</w:t>
            </w:r>
            <w:r>
              <w:t>, Saint-Petersburg University (B</w:t>
            </w:r>
            <w:r w:rsidRPr="00B66829">
              <w:t xml:space="preserve">achelors </w:t>
            </w:r>
            <w:r w:rsidR="007F0669">
              <w:t>d</w:t>
            </w:r>
            <w:r w:rsidRPr="00B66829">
              <w:t>egree</w:t>
            </w:r>
            <w:r>
              <w:t>)</w:t>
            </w:r>
          </w:p>
          <w:p w14:paraId="4B32941A" w14:textId="77777777" w:rsidR="00B66829" w:rsidRDefault="00B66829" w:rsidP="006A0EFF">
            <w:pPr>
              <w:pStyle w:val="Text"/>
            </w:pPr>
          </w:p>
          <w:p w14:paraId="743D59C1" w14:textId="3092182B" w:rsidR="00B66829" w:rsidRPr="00560EA0" w:rsidRDefault="00B66829" w:rsidP="007F0669">
            <w:pPr>
              <w:pStyle w:val="Text"/>
            </w:pPr>
            <w:r>
              <w:t xml:space="preserve">2017 </w:t>
            </w:r>
            <w:r w:rsidR="007F0669">
              <w:t>– P</w:t>
            </w:r>
            <w:r w:rsidR="007F0669" w:rsidRPr="007F0669">
              <w:t>hysics</w:t>
            </w:r>
            <w:r w:rsidR="007F0669">
              <w:t xml:space="preserve"> &amp;</w:t>
            </w:r>
            <w:r w:rsidR="007F0669" w:rsidRPr="007F0669">
              <w:t xml:space="preserve"> </w:t>
            </w:r>
            <w:r w:rsidR="007F0669" w:rsidRPr="00B66829">
              <w:t>Mathematics</w:t>
            </w:r>
            <w:r w:rsidR="007F0669">
              <w:t>, Moscow State University (High School Diploma)</w:t>
            </w:r>
          </w:p>
        </w:tc>
        <w:tc>
          <w:tcPr>
            <w:tcW w:w="18" w:type="dxa"/>
            <w:gridSpan w:val="2"/>
            <w:vMerge/>
            <w:tcBorders>
              <w:top w:val="single" w:sz="8" w:space="0" w:color="2C3B57" w:themeColor="text2"/>
            </w:tcBorders>
            <w:vAlign w:val="center"/>
          </w:tcPr>
          <w:p w14:paraId="70A93FD0" w14:textId="77777777" w:rsidR="006A0EFF" w:rsidRDefault="006A0EFF" w:rsidP="006A0EFF"/>
        </w:tc>
      </w:tr>
      <w:tr w:rsidR="006A0EFF" w14:paraId="3A762420" w14:textId="77777777" w:rsidTr="00F6353A">
        <w:trPr>
          <w:gridAfter w:val="1"/>
          <w:wAfter w:w="20" w:type="dxa"/>
          <w:trHeight w:val="415"/>
        </w:trPr>
        <w:tc>
          <w:tcPr>
            <w:tcW w:w="11303" w:type="dxa"/>
            <w:tcBorders>
              <w:bottom w:val="single" w:sz="8" w:space="0" w:color="2C3B57" w:themeColor="text2"/>
            </w:tcBorders>
            <w:vAlign w:val="bottom"/>
          </w:tcPr>
          <w:p w14:paraId="1298CFE4" w14:textId="1085625E" w:rsidR="006A0EFF" w:rsidRDefault="007F0669" w:rsidP="006A0EFF">
            <w:pPr>
              <w:pStyle w:val="Heading3"/>
            </w:pPr>
            <w:r>
              <w:t>SKILLS</w:t>
            </w:r>
          </w:p>
        </w:tc>
        <w:tc>
          <w:tcPr>
            <w:tcW w:w="18" w:type="dxa"/>
            <w:gridSpan w:val="2"/>
            <w:vMerge/>
            <w:tcBorders>
              <w:bottom w:val="single" w:sz="8" w:space="0" w:color="2C3B57" w:themeColor="text2"/>
            </w:tcBorders>
            <w:vAlign w:val="center"/>
          </w:tcPr>
          <w:p w14:paraId="0B6C1FB2" w14:textId="77777777" w:rsidR="006A0EFF" w:rsidRDefault="006A0EFF" w:rsidP="006A0EFF"/>
        </w:tc>
      </w:tr>
      <w:tr w:rsidR="006A0EFF" w14:paraId="0C863686" w14:textId="77777777" w:rsidTr="00F6353A">
        <w:trPr>
          <w:gridAfter w:val="1"/>
          <w:wAfter w:w="20" w:type="dxa"/>
          <w:trHeight w:val="562"/>
        </w:trPr>
        <w:tc>
          <w:tcPr>
            <w:tcW w:w="11303" w:type="dxa"/>
            <w:tcBorders>
              <w:top w:val="single" w:sz="8" w:space="0" w:color="2C3B57" w:themeColor="text2"/>
            </w:tcBorders>
          </w:tcPr>
          <w:p w14:paraId="25C04BA2" w14:textId="77777777" w:rsidR="006A0EFF" w:rsidRDefault="006A0EFF" w:rsidP="006A0EFF">
            <w:pPr>
              <w:pStyle w:val="Text"/>
            </w:pPr>
          </w:p>
          <w:p w14:paraId="6421E4AE" w14:textId="7503EE45" w:rsidR="00887597" w:rsidRPr="001C27B9" w:rsidRDefault="001C27B9" w:rsidP="00887597">
            <w:pPr>
              <w:pStyle w:val="Dates"/>
              <w:rPr>
                <w:sz w:val="28"/>
                <w:szCs w:val="28"/>
              </w:rPr>
            </w:pPr>
            <w:r w:rsidRPr="001C27B9">
              <w:rPr>
                <w:sz w:val="28"/>
                <w:szCs w:val="28"/>
              </w:rPr>
              <w:t>JS (ES6+)</w:t>
            </w:r>
            <w:r w:rsidR="00887597">
              <w:rPr>
                <w:sz w:val="28"/>
                <w:szCs w:val="28"/>
              </w:rPr>
              <w:t xml:space="preserve"> / TypeScript</w:t>
            </w:r>
          </w:p>
          <w:p w14:paraId="7797B70A" w14:textId="21D1432D" w:rsidR="001C27B9" w:rsidRPr="001C27B9" w:rsidRDefault="001C27B9" w:rsidP="001C27B9">
            <w:pPr>
              <w:pStyle w:val="Dates"/>
              <w:rPr>
                <w:sz w:val="28"/>
                <w:szCs w:val="28"/>
              </w:rPr>
            </w:pPr>
            <w:r w:rsidRPr="001C27B9">
              <w:rPr>
                <w:sz w:val="28"/>
                <w:szCs w:val="28"/>
              </w:rPr>
              <w:t>React</w:t>
            </w:r>
            <w:r w:rsidR="00887597">
              <w:rPr>
                <w:sz w:val="28"/>
                <w:szCs w:val="28"/>
              </w:rPr>
              <w:t xml:space="preserve"> </w:t>
            </w:r>
          </w:p>
          <w:p w14:paraId="09FF15B4" w14:textId="77777777" w:rsidR="007F0669" w:rsidRPr="001C27B9" w:rsidRDefault="001C27B9" w:rsidP="001C27B9">
            <w:pPr>
              <w:pStyle w:val="Dates"/>
              <w:rPr>
                <w:sz w:val="28"/>
                <w:szCs w:val="28"/>
              </w:rPr>
            </w:pPr>
            <w:r w:rsidRPr="001C27B9">
              <w:rPr>
                <w:sz w:val="28"/>
                <w:szCs w:val="28"/>
              </w:rPr>
              <w:t>Hooks, Redux, CSS3, HTML5, SCSS, CSS in JS, PostCSS Loader</w:t>
            </w:r>
          </w:p>
          <w:p w14:paraId="6154A90E" w14:textId="18E05B58" w:rsidR="001C27B9" w:rsidRPr="00560EA0" w:rsidRDefault="001C27B9" w:rsidP="001C27B9">
            <w:pPr>
              <w:pStyle w:val="Dates"/>
            </w:pPr>
            <w:r w:rsidRPr="001C27B9">
              <w:rPr>
                <w:sz w:val="28"/>
                <w:szCs w:val="28"/>
              </w:rPr>
              <w:t>Webpack</w:t>
            </w:r>
          </w:p>
        </w:tc>
        <w:tc>
          <w:tcPr>
            <w:tcW w:w="18" w:type="dxa"/>
            <w:gridSpan w:val="2"/>
            <w:vMerge/>
            <w:tcBorders>
              <w:top w:val="single" w:sz="8" w:space="0" w:color="2C3B57" w:themeColor="text2"/>
            </w:tcBorders>
            <w:vAlign w:val="center"/>
          </w:tcPr>
          <w:p w14:paraId="07E6583A" w14:textId="77777777" w:rsidR="006A0EFF" w:rsidRDefault="006A0EFF" w:rsidP="006A0EFF"/>
        </w:tc>
      </w:tr>
      <w:tr w:rsidR="006A0EFF" w14:paraId="0F362F03" w14:textId="77777777" w:rsidTr="00F6353A">
        <w:trPr>
          <w:gridAfter w:val="1"/>
          <w:wAfter w:w="20" w:type="dxa"/>
          <w:trHeight w:val="619"/>
        </w:trPr>
        <w:tc>
          <w:tcPr>
            <w:tcW w:w="11303" w:type="dxa"/>
            <w:tcBorders>
              <w:bottom w:val="single" w:sz="8" w:space="0" w:color="2C3B57" w:themeColor="text2"/>
            </w:tcBorders>
            <w:vAlign w:val="bottom"/>
          </w:tcPr>
          <w:p w14:paraId="13E65C0B" w14:textId="3AB33E96" w:rsidR="006A0EFF" w:rsidRPr="00560EA0" w:rsidRDefault="00C43221" w:rsidP="006A0EFF">
            <w:pPr>
              <w:pStyle w:val="Heading3"/>
            </w:pPr>
            <w:sdt>
              <w:sdtPr>
                <w:id w:val="1747838564"/>
                <w:placeholder>
                  <w:docPart w:val="8DB650C82F2E4C32BC5363FB6DAA56FE"/>
                </w:placeholder>
                <w:temporary/>
                <w:showingPlcHdr/>
                <w15:appearance w15:val="hidden"/>
              </w:sdtPr>
              <w:sdtEndPr/>
              <w:sdtContent>
                <w:r w:rsidR="00907665" w:rsidRPr="00560EA0">
                  <w:t>Experience</w:t>
                </w:r>
              </w:sdtContent>
            </w:sdt>
          </w:p>
        </w:tc>
        <w:tc>
          <w:tcPr>
            <w:tcW w:w="18" w:type="dxa"/>
            <w:gridSpan w:val="2"/>
            <w:vMerge/>
            <w:tcBorders>
              <w:bottom w:val="single" w:sz="8" w:space="0" w:color="2C3B57" w:themeColor="text2"/>
            </w:tcBorders>
            <w:vAlign w:val="center"/>
          </w:tcPr>
          <w:p w14:paraId="0765CFAA" w14:textId="77777777" w:rsidR="006A0EFF" w:rsidRDefault="006A0EFF" w:rsidP="006A0EFF"/>
        </w:tc>
      </w:tr>
      <w:tr w:rsidR="006A0EFF" w14:paraId="5B0D94DF" w14:textId="77777777" w:rsidTr="00F6353A">
        <w:trPr>
          <w:gridAfter w:val="1"/>
          <w:wAfter w:w="20" w:type="dxa"/>
          <w:trHeight w:val="619"/>
        </w:trPr>
        <w:tc>
          <w:tcPr>
            <w:tcW w:w="11303" w:type="dxa"/>
            <w:tcBorders>
              <w:top w:val="single" w:sz="8" w:space="0" w:color="2C3B57" w:themeColor="text2"/>
            </w:tcBorders>
          </w:tcPr>
          <w:p w14:paraId="0F639717" w14:textId="77777777" w:rsidR="001B6B77" w:rsidRDefault="001B6B77" w:rsidP="00907665">
            <w:pPr>
              <w:pStyle w:val="Dates"/>
            </w:pPr>
          </w:p>
          <w:p w14:paraId="03DEBC3E" w14:textId="70402464" w:rsidR="00907665" w:rsidRDefault="001B6B77" w:rsidP="00907665">
            <w:pPr>
              <w:pStyle w:val="Dates"/>
            </w:pPr>
            <w:r>
              <w:t>Ju</w:t>
            </w:r>
            <w:r w:rsidR="00887597">
              <w:t>ne</w:t>
            </w:r>
            <w:r>
              <w:t xml:space="preserve"> 2021 – September 2021</w:t>
            </w:r>
          </w:p>
          <w:p w14:paraId="12E857F0" w14:textId="482E37F6" w:rsidR="00907665" w:rsidRPr="00251FE5" w:rsidRDefault="00251FE5" w:rsidP="00907665">
            <w:pPr>
              <w:pStyle w:val="Text"/>
            </w:pPr>
            <w:r>
              <w:t>Place of work:</w:t>
            </w:r>
            <w:r w:rsidR="00D649A1">
              <w:t xml:space="preserve"> MOBILE ONLY</w:t>
            </w:r>
            <w:r>
              <w:t xml:space="preserve"> </w:t>
            </w:r>
            <w:hyperlink r:id="rId14" w:history="1">
              <w:r w:rsidR="0030489C" w:rsidRPr="0030489C">
                <w:rPr>
                  <w:rStyle w:val="Hyperlink"/>
                </w:rPr>
                <w:t>Food delivery service (biteqr.com)</w:t>
              </w:r>
            </w:hyperlink>
          </w:p>
          <w:p w14:paraId="3F0D4861" w14:textId="07228EA9" w:rsidR="001B6B77" w:rsidRDefault="00251FE5" w:rsidP="00907665">
            <w:pPr>
              <w:pStyle w:val="Text"/>
            </w:pPr>
            <w:r>
              <w:t xml:space="preserve">Position: </w:t>
            </w:r>
            <w:r w:rsidR="001B6B77">
              <w:t>Frontend-developer</w:t>
            </w:r>
          </w:p>
          <w:p w14:paraId="65F09FAA" w14:textId="120CC892" w:rsidR="006A0EFF" w:rsidRPr="00251FE5" w:rsidRDefault="00251FE5" w:rsidP="00251FE5">
            <w:pPr>
              <w:pStyle w:val="Text"/>
            </w:pPr>
            <w:r w:rsidRPr="00251FE5">
              <w:t>Fixed bugs, added new functionality</w:t>
            </w:r>
          </w:p>
        </w:tc>
        <w:tc>
          <w:tcPr>
            <w:tcW w:w="18" w:type="dxa"/>
            <w:gridSpan w:val="2"/>
            <w:vMerge/>
            <w:tcBorders>
              <w:top w:val="single" w:sz="8" w:space="0" w:color="2C3B57" w:themeColor="text2"/>
            </w:tcBorders>
            <w:vAlign w:val="center"/>
          </w:tcPr>
          <w:p w14:paraId="5B2A2D4C" w14:textId="77777777" w:rsidR="006A0EFF" w:rsidRDefault="006A0EFF" w:rsidP="006A0EFF"/>
        </w:tc>
      </w:tr>
      <w:tr w:rsidR="006A0EFF" w14:paraId="1C57FBFD" w14:textId="77777777" w:rsidTr="00F6353A">
        <w:trPr>
          <w:gridAfter w:val="1"/>
          <w:wAfter w:w="20" w:type="dxa"/>
          <w:trHeight w:val="556"/>
        </w:trPr>
        <w:tc>
          <w:tcPr>
            <w:tcW w:w="11303" w:type="dxa"/>
            <w:tcBorders>
              <w:bottom w:val="single" w:sz="8" w:space="0" w:color="2C3B57" w:themeColor="text2"/>
            </w:tcBorders>
            <w:vAlign w:val="bottom"/>
          </w:tcPr>
          <w:p w14:paraId="33152207" w14:textId="36B37854" w:rsidR="006A0EFF" w:rsidRPr="00560EA0" w:rsidRDefault="00251FE5" w:rsidP="006A0EFF">
            <w:pPr>
              <w:pStyle w:val="Heading3"/>
            </w:pPr>
            <w:r w:rsidRPr="00251FE5">
              <w:t>languages</w:t>
            </w:r>
          </w:p>
        </w:tc>
        <w:tc>
          <w:tcPr>
            <w:tcW w:w="18" w:type="dxa"/>
            <w:gridSpan w:val="2"/>
            <w:vMerge/>
            <w:tcBorders>
              <w:bottom w:val="single" w:sz="8" w:space="0" w:color="2C3B57" w:themeColor="text2"/>
            </w:tcBorders>
            <w:vAlign w:val="center"/>
          </w:tcPr>
          <w:p w14:paraId="4CC7396A" w14:textId="77777777" w:rsidR="006A0EFF" w:rsidRDefault="006A0EFF" w:rsidP="006A0EFF"/>
        </w:tc>
      </w:tr>
      <w:tr w:rsidR="006A0EFF" w14:paraId="63FDE344" w14:textId="77777777" w:rsidTr="00F6353A">
        <w:trPr>
          <w:gridAfter w:val="1"/>
          <w:wAfter w:w="20" w:type="dxa"/>
          <w:trHeight w:val="792"/>
        </w:trPr>
        <w:tc>
          <w:tcPr>
            <w:tcW w:w="11303" w:type="dxa"/>
            <w:tcBorders>
              <w:top w:val="single" w:sz="8" w:space="0" w:color="2C3B57" w:themeColor="text2"/>
            </w:tcBorders>
          </w:tcPr>
          <w:p w14:paraId="2520E65F" w14:textId="77777777" w:rsidR="00251FE5" w:rsidRDefault="00251FE5" w:rsidP="006A0EFF">
            <w:pPr>
              <w:pStyle w:val="Text"/>
            </w:pPr>
          </w:p>
          <w:p w14:paraId="766AEAA7" w14:textId="563AB43A" w:rsidR="006A0EFF" w:rsidRPr="00560EA0" w:rsidRDefault="00251FE5" w:rsidP="006A0EFF">
            <w:pPr>
              <w:pStyle w:val="Text"/>
            </w:pPr>
            <w:r>
              <w:t>English – B2, Russian – native</w:t>
            </w:r>
          </w:p>
        </w:tc>
        <w:tc>
          <w:tcPr>
            <w:tcW w:w="18" w:type="dxa"/>
            <w:gridSpan w:val="2"/>
            <w:vMerge/>
            <w:tcBorders>
              <w:top w:val="single" w:sz="8" w:space="0" w:color="2C3B57" w:themeColor="text2"/>
            </w:tcBorders>
            <w:vAlign w:val="center"/>
          </w:tcPr>
          <w:p w14:paraId="7EB90F63" w14:textId="77777777" w:rsidR="006A0EFF" w:rsidRDefault="006A0EFF" w:rsidP="006A0EFF"/>
        </w:tc>
      </w:tr>
      <w:tr w:rsidR="006A0EFF" w14:paraId="30DE8128" w14:textId="77777777" w:rsidTr="00F6353A">
        <w:trPr>
          <w:gridAfter w:val="2"/>
          <w:wAfter w:w="27" w:type="dxa"/>
          <w:trHeight w:val="476"/>
        </w:trPr>
        <w:tc>
          <w:tcPr>
            <w:tcW w:w="11314" w:type="dxa"/>
            <w:gridSpan w:val="2"/>
            <w:tcBorders>
              <w:bottom w:val="single" w:sz="36" w:space="0" w:color="CADEE5" w:themeColor="background2"/>
            </w:tcBorders>
          </w:tcPr>
          <w:p w14:paraId="1E049540" w14:textId="77777777" w:rsidR="006A0EFF" w:rsidRDefault="006A0EFF" w:rsidP="006A0EFF"/>
        </w:tc>
      </w:tr>
    </w:tbl>
    <w:p w14:paraId="630DAB41" w14:textId="2D3AAE41" w:rsidR="00AB03FA" w:rsidRDefault="00AB03FA" w:rsidP="00251FE5"/>
    <w:sectPr w:rsidR="00AB03FA" w:rsidSect="00D06709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A7753" w14:textId="77777777" w:rsidR="00C43221" w:rsidRDefault="00C43221" w:rsidP="00DF1CB4">
      <w:r>
        <w:separator/>
      </w:r>
    </w:p>
  </w:endnote>
  <w:endnote w:type="continuationSeparator" w:id="0">
    <w:p w14:paraId="7B1AAC55" w14:textId="77777777" w:rsidR="00C43221" w:rsidRDefault="00C43221" w:rsidP="00DF1C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charset w:val="00"/>
    <w:family w:val="swiss"/>
    <w:pitch w:val="variable"/>
    <w:sig w:usb0="00000003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3C588" w14:textId="77777777" w:rsidR="00C43221" w:rsidRDefault="00C43221" w:rsidP="00DF1CB4">
      <w:r>
        <w:separator/>
      </w:r>
    </w:p>
  </w:footnote>
  <w:footnote w:type="continuationSeparator" w:id="0">
    <w:p w14:paraId="2F1D5A6C" w14:textId="77777777" w:rsidR="00C43221" w:rsidRDefault="00C43221" w:rsidP="00DF1C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1387AD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94EC9C9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46A171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15E0E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028B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534EA5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C304E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344BD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9E4410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A466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857234"/>
    <w:multiLevelType w:val="hybridMultilevel"/>
    <w:tmpl w:val="F2B6E6E4"/>
    <w:lvl w:ilvl="0" w:tplc="C7F80598">
      <w:start w:val="1"/>
      <w:numFmt w:val="decimal"/>
      <w:lvlText w:val="%1)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2" w15:restartNumberingAfterBreak="0">
    <w:nsid w:val="62081BBC"/>
    <w:multiLevelType w:val="hybridMultilevel"/>
    <w:tmpl w:val="482E6D20"/>
    <w:lvl w:ilvl="0" w:tplc="041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54"/>
    <w:rsid w:val="0008234F"/>
    <w:rsid w:val="000A2BD8"/>
    <w:rsid w:val="000F42DD"/>
    <w:rsid w:val="001B6B77"/>
    <w:rsid w:val="001C27B9"/>
    <w:rsid w:val="00251FE5"/>
    <w:rsid w:val="002B73E2"/>
    <w:rsid w:val="002D3AB8"/>
    <w:rsid w:val="0030489C"/>
    <w:rsid w:val="00413477"/>
    <w:rsid w:val="00423EBB"/>
    <w:rsid w:val="00462FBD"/>
    <w:rsid w:val="004A586E"/>
    <w:rsid w:val="00560EA0"/>
    <w:rsid w:val="005E09DE"/>
    <w:rsid w:val="005F5561"/>
    <w:rsid w:val="00680892"/>
    <w:rsid w:val="006A0EFF"/>
    <w:rsid w:val="006C3633"/>
    <w:rsid w:val="006C60E6"/>
    <w:rsid w:val="007F0669"/>
    <w:rsid w:val="00843EAC"/>
    <w:rsid w:val="00875C3C"/>
    <w:rsid w:val="00887597"/>
    <w:rsid w:val="008B410D"/>
    <w:rsid w:val="008D2B14"/>
    <w:rsid w:val="00907665"/>
    <w:rsid w:val="00935F0E"/>
    <w:rsid w:val="009835F5"/>
    <w:rsid w:val="009D7C54"/>
    <w:rsid w:val="00A520FA"/>
    <w:rsid w:val="00A9663F"/>
    <w:rsid w:val="00AB03FA"/>
    <w:rsid w:val="00AD0DDD"/>
    <w:rsid w:val="00AD6FA4"/>
    <w:rsid w:val="00B66829"/>
    <w:rsid w:val="00BE60AA"/>
    <w:rsid w:val="00C43221"/>
    <w:rsid w:val="00CA5D6B"/>
    <w:rsid w:val="00D06709"/>
    <w:rsid w:val="00D375B2"/>
    <w:rsid w:val="00D649A1"/>
    <w:rsid w:val="00D74C88"/>
    <w:rsid w:val="00D90712"/>
    <w:rsid w:val="00DF1CB4"/>
    <w:rsid w:val="00E14266"/>
    <w:rsid w:val="00E608AE"/>
    <w:rsid w:val="00EB6E3B"/>
    <w:rsid w:val="00F603E2"/>
    <w:rsid w:val="00F6353A"/>
    <w:rsid w:val="00F65D18"/>
    <w:rsid w:val="00FA4DB0"/>
    <w:rsid w:val="00FC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74BFE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DF1CB4"/>
    <w:rPr>
      <w:rFonts w:cstheme="minorHAnsi"/>
      <w:sz w:val="20"/>
    </w:rPr>
  </w:style>
  <w:style w:type="paragraph" w:styleId="Heading1">
    <w:name w:val="heading 1"/>
    <w:basedOn w:val="Normal"/>
    <w:next w:val="Normal"/>
    <w:link w:val="Heading1Char"/>
    <w:qFormat/>
    <w:rsid w:val="00FA4DB0"/>
    <w:pPr>
      <w:keepNext/>
      <w:keepLines/>
      <w:jc w:val="center"/>
      <w:outlineLvl w:val="0"/>
    </w:pPr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FA4DB0"/>
    <w:pPr>
      <w:keepNext/>
      <w:keepLines/>
      <w:spacing w:before="40"/>
      <w:jc w:val="center"/>
      <w:outlineLvl w:val="1"/>
    </w:pPr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FA4DB0"/>
    <w:pPr>
      <w:keepNext/>
      <w:keepLines/>
      <w:spacing w:after="40"/>
      <w:ind w:left="170"/>
      <w:outlineLvl w:val="2"/>
    </w:pPr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B8"/>
    <w:rPr>
      <w:sz w:val="16"/>
    </w:rPr>
  </w:style>
  <w:style w:type="paragraph" w:styleId="Footer">
    <w:name w:val="footer"/>
    <w:basedOn w:val="Normal"/>
    <w:link w:val="FooterChar"/>
    <w:uiPriority w:val="99"/>
    <w:semiHidden/>
    <w:rsid w:val="00D067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D3AB8"/>
    <w:rPr>
      <w:sz w:val="16"/>
    </w:rPr>
  </w:style>
  <w:style w:type="paragraph" w:styleId="BalloonText">
    <w:name w:val="Balloon Text"/>
    <w:basedOn w:val="Normal"/>
    <w:link w:val="BalloonTextChar"/>
    <w:uiPriority w:val="99"/>
    <w:semiHidden/>
    <w:rsid w:val="00D0670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3AB8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067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2D3AB8"/>
    <w:rPr>
      <w:rFonts w:asciiTheme="majorHAnsi" w:eastAsiaTheme="majorEastAsia" w:hAnsiTheme="majorHAnsi" w:cs="Times New Roman (Headings CS)"/>
      <w:b/>
      <w:caps/>
      <w:color w:val="2C3B57" w:themeColor="text2"/>
      <w:sz w:val="9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D3AB8"/>
    <w:rPr>
      <w:rFonts w:eastAsiaTheme="majorEastAsia" w:cs="Times New Roman (Headings CS)"/>
      <w:caps/>
      <w:color w:val="000000" w:themeColor="text1"/>
      <w:spacing w:val="80"/>
      <w:sz w:val="44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2D3AB8"/>
    <w:rPr>
      <w:rFonts w:ascii="Franklin Gothic Medium" w:eastAsiaTheme="majorEastAsia" w:hAnsi="Franklin Gothic Medium" w:cs="Times New Roman (Headings CS)"/>
      <w:b/>
      <w:caps/>
      <w:color w:val="2C3B57" w:themeColor="text2"/>
      <w:sz w:val="28"/>
    </w:rPr>
  </w:style>
  <w:style w:type="paragraph" w:customStyle="1" w:styleId="Text">
    <w:name w:val="Text"/>
    <w:basedOn w:val="Normal"/>
    <w:uiPriority w:val="3"/>
    <w:qFormat/>
    <w:rsid w:val="00FA4DB0"/>
    <w:pPr>
      <w:spacing w:line="288" w:lineRule="auto"/>
      <w:ind w:left="170" w:right="113"/>
    </w:pPr>
    <w:rPr>
      <w:color w:val="404040" w:themeColor="text1" w:themeTint="BF"/>
      <w:sz w:val="22"/>
    </w:rPr>
  </w:style>
  <w:style w:type="paragraph" w:customStyle="1" w:styleId="Dates">
    <w:name w:val="Dates"/>
    <w:basedOn w:val="Normal"/>
    <w:uiPriority w:val="4"/>
    <w:qFormat/>
    <w:rsid w:val="00FA4DB0"/>
    <w:pPr>
      <w:ind w:left="170"/>
    </w:pPr>
    <w:rPr>
      <w:b/>
      <w:color w:val="2C3B57" w:themeColor="text2"/>
    </w:rPr>
  </w:style>
  <w:style w:type="paragraph" w:styleId="ListParagraph">
    <w:name w:val="List Paragraph"/>
    <w:basedOn w:val="Normal"/>
    <w:uiPriority w:val="6"/>
    <w:qFormat/>
    <w:rsid w:val="00FA4DB0"/>
    <w:pPr>
      <w:numPr>
        <w:numId w:val="11"/>
      </w:numPr>
      <w:spacing w:before="80" w:line="360" w:lineRule="auto"/>
      <w:ind w:left="527" w:hanging="357"/>
      <w:contextualSpacing/>
    </w:pPr>
    <w:rPr>
      <w:rFonts w:ascii="Gill Sans MT" w:hAnsi="Gill Sans MT" w:cs="Times New Roman (Body CS)"/>
      <w:caps/>
      <w:color w:val="000000" w:themeColor="text1"/>
      <w:sz w:val="22"/>
    </w:rPr>
  </w:style>
  <w:style w:type="character" w:styleId="PlaceholderText">
    <w:name w:val="Placeholder Text"/>
    <w:basedOn w:val="DefaultParagraphFont"/>
    <w:uiPriority w:val="99"/>
    <w:semiHidden/>
    <w:rsid w:val="00FA4DB0"/>
    <w:rPr>
      <w:color w:val="808080"/>
    </w:rPr>
  </w:style>
  <w:style w:type="character" w:styleId="Emphasis">
    <w:name w:val="Emphasis"/>
    <w:basedOn w:val="DefaultParagraphFont"/>
    <w:uiPriority w:val="20"/>
    <w:qFormat/>
    <w:rsid w:val="00DF1CB4"/>
    <w:rPr>
      <w:b/>
      <w:i w:val="0"/>
      <w:iCs/>
    </w:rPr>
  </w:style>
  <w:style w:type="character" w:styleId="Hyperlink">
    <w:name w:val="Hyperlink"/>
    <w:basedOn w:val="DefaultParagraphFont"/>
    <w:uiPriority w:val="99"/>
    <w:semiHidden/>
    <w:rsid w:val="00D907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71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D9071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github.com/nurgitlab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t.me/nzmmsk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vk.com/nzmmsk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biteqr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tellite\AppData\Roaming\Microsoft\Templates\Organized%20modern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858C9C5F81A427DA0549AA4DBB5B4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7E7BE4-3DAB-45E3-ACC3-3F26B4872984}"/>
      </w:docPartPr>
      <w:docPartBody>
        <w:p w:rsidR="005E5256" w:rsidRDefault="00AC5740" w:rsidP="00AC5740">
          <w:pPr>
            <w:pStyle w:val="4858C9C5F81A427DA0549AA4DBB5B4AD"/>
          </w:pPr>
          <w:r w:rsidRPr="005F5561">
            <w:t>Objective</w:t>
          </w:r>
        </w:p>
      </w:docPartBody>
    </w:docPart>
    <w:docPart>
      <w:docPartPr>
        <w:name w:val="8DB650C82F2E4C32BC5363FB6DAA5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75A39-AB36-403B-A03D-ED0F254E9C97}"/>
      </w:docPartPr>
      <w:docPartBody>
        <w:p w:rsidR="005E5256" w:rsidRDefault="00AC5740" w:rsidP="00AC5740">
          <w:pPr>
            <w:pStyle w:val="8DB650C82F2E4C32BC5363FB6DAA56FE"/>
          </w:pPr>
          <w:r w:rsidRPr="00560EA0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Gill Sans MT">
    <w:altName w:val="Segoe UI"/>
    <w:charset w:val="00"/>
    <w:family w:val="swiss"/>
    <w:pitch w:val="variable"/>
    <w:sig w:usb0="00000003" w:usb1="00000000" w:usb2="00000000" w:usb3="00000000" w:csb0="0000000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A72CA"/>
    <w:multiLevelType w:val="hybridMultilevel"/>
    <w:tmpl w:val="1040BCF8"/>
    <w:lvl w:ilvl="0" w:tplc="A7EA5B54">
      <w:start w:val="1"/>
      <w:numFmt w:val="bullet"/>
      <w:pStyle w:val="ListParagraph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740"/>
    <w:rsid w:val="00054D29"/>
    <w:rsid w:val="000D2565"/>
    <w:rsid w:val="005170EE"/>
    <w:rsid w:val="005E5256"/>
    <w:rsid w:val="008E6B47"/>
    <w:rsid w:val="00AC5740"/>
    <w:rsid w:val="00BF6285"/>
    <w:rsid w:val="00C31FAB"/>
    <w:rsid w:val="00ED7AB5"/>
    <w:rsid w:val="00EF1038"/>
    <w:rsid w:val="00FA6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6"/>
    <w:qFormat/>
    <w:rsid w:val="00AC5740"/>
    <w:pPr>
      <w:numPr>
        <w:numId w:val="1"/>
      </w:numPr>
      <w:spacing w:before="80" w:after="0" w:line="360" w:lineRule="auto"/>
      <w:ind w:left="527" w:hanging="357"/>
      <w:contextualSpacing/>
    </w:pPr>
    <w:rPr>
      <w:rFonts w:ascii="Gill Sans MT" w:eastAsiaTheme="minorHAnsi" w:hAnsi="Gill Sans MT" w:cs="Times New Roman (Body CS)"/>
      <w:caps/>
      <w:color w:val="000000" w:themeColor="text1"/>
      <w:szCs w:val="24"/>
      <w:lang w:val="en-US" w:eastAsia="en-US"/>
    </w:rPr>
  </w:style>
  <w:style w:type="paragraph" w:customStyle="1" w:styleId="4858C9C5F81A427DA0549AA4DBB5B4AD">
    <w:name w:val="4858C9C5F81A427DA0549AA4DBB5B4AD"/>
    <w:rsid w:val="00AC5740"/>
  </w:style>
  <w:style w:type="paragraph" w:customStyle="1" w:styleId="8DB650C82F2E4C32BC5363FB6DAA56FE">
    <w:name w:val="8DB650C82F2E4C32BC5363FB6DAA56FE"/>
    <w:rsid w:val="00AC574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 1">
      <a:dk1>
        <a:srgbClr val="000000"/>
      </a:dk1>
      <a:lt1>
        <a:srgbClr val="FFFFFF"/>
      </a:lt1>
      <a:dk2>
        <a:srgbClr val="2C3B57"/>
      </a:dk2>
      <a:lt2>
        <a:srgbClr val="CADEE5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1">
      <a:majorFont>
        <a:latin typeface="Franklin Gothic Medium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B79958AF-6D2F-8E47-B31C-9D77199320A6}" vid="{735B7FF7-6B85-2E43-9A7F-201390A7BE52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  <Status xmlns="71af3243-3dd4-4a8d-8c0d-dd76da1f02a5">Not started</Statu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fa6e671f1cd7e4d96ff9652be322dd5e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e2496f70b101db0b8013f30a071bbf7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ED917E-6B3F-4995-8090-FD9CFEE660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1735428-6F95-4096-840F-2DD96B16B62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647FEFD4-54E2-43C2-B579-757DDE7F1A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Organized modern resume.dotx</Template>
  <TotalTime>0</TotalTime>
  <Pages>1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2021-09-25T19:26:00Z</dcterms:created>
  <dcterms:modified xsi:type="dcterms:W3CDTF">2021-11-07T14:09:00Z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